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773" w:type="dxa"/>
        <w:tblLook w:val="0600" w:firstRow="0" w:lastRow="0" w:firstColumn="0" w:lastColumn="0" w:noHBand="1" w:noVBand="1"/>
      </w:tblPr>
      <w:tblGrid>
        <w:gridCol w:w="1701"/>
        <w:gridCol w:w="9072"/>
      </w:tblGrid>
      <w:tr w:rsidR="00A96CD9" w14:paraId="0CFF3FF0" w14:textId="77777777" w:rsidTr="00AF0D8C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170" w:type="dxa"/>
            </w:tcMar>
          </w:tcPr>
          <w:p w14:paraId="7137AEE2" w14:textId="692007B5" w:rsidR="00A96CD9" w:rsidRDefault="00A96CD9" w:rsidP="006321B5">
            <w:pPr>
              <w:pStyle w:val="a5"/>
            </w:pPr>
          </w:p>
        </w:tc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</w:tcPr>
          <w:p w14:paraId="003D0EFD" w14:textId="5CFC9A8B" w:rsidR="00A96CD9" w:rsidRDefault="006321B5" w:rsidP="008A570D">
            <w:pPr>
              <w:pStyle w:val="IOPP-surtitle"/>
            </w:pPr>
            <w:r>
              <w:t>Proposal Report</w:t>
            </w:r>
          </w:p>
          <w:p w14:paraId="4174AF31" w14:textId="0AD356C4" w:rsidR="00A96CD9" w:rsidRDefault="006E432A" w:rsidP="00A96CD9">
            <w:pPr>
              <w:pStyle w:val="IOPP-Articletitle"/>
            </w:pPr>
            <w:r>
              <w:rPr>
                <w:rFonts w:hint="eastAsia"/>
                <w:lang w:eastAsia="ko-KR"/>
              </w:rPr>
              <w:t>제목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</w:t>
            </w:r>
            <w:r w:rsidR="006321B5">
              <w:t>Title</w:t>
            </w:r>
            <w:r>
              <w:t>)</w:t>
            </w:r>
          </w:p>
          <w:p w14:paraId="3471B5E2" w14:textId="11B44D82" w:rsidR="00A96CD9" w:rsidRPr="002A2BA3" w:rsidRDefault="006E432A" w:rsidP="00A96CD9">
            <w:pPr>
              <w:pStyle w:val="IOPP-Authorlist"/>
              <w:rPr>
                <w:sz w:val="22"/>
                <w:szCs w:val="24"/>
                <w:vertAlign w:val="superscript"/>
              </w:rPr>
            </w:pPr>
            <w:r>
              <w:rPr>
                <w:rFonts w:hint="eastAsia"/>
                <w:sz w:val="22"/>
                <w:szCs w:val="24"/>
                <w:lang w:eastAsia="ko-KR"/>
              </w:rPr>
              <w:t>이름</w:t>
            </w:r>
            <w:r>
              <w:rPr>
                <w:rFonts w:hint="eastAsia"/>
                <w:sz w:val="22"/>
                <w:szCs w:val="24"/>
                <w:lang w:eastAsia="ko-KR"/>
              </w:rPr>
              <w:t xml:space="preserve"> </w:t>
            </w:r>
            <w:r>
              <w:rPr>
                <w:sz w:val="22"/>
                <w:szCs w:val="24"/>
                <w:lang w:eastAsia="ko-KR"/>
              </w:rPr>
              <w:t>(</w:t>
            </w:r>
            <w:r w:rsidR="00A96CD9" w:rsidRPr="002A2BA3">
              <w:rPr>
                <w:sz w:val="22"/>
                <w:szCs w:val="24"/>
              </w:rPr>
              <w:t>Name</w:t>
            </w:r>
            <w:r>
              <w:rPr>
                <w:sz w:val="22"/>
                <w:szCs w:val="24"/>
              </w:rPr>
              <w:t>)</w:t>
            </w:r>
          </w:p>
          <w:p w14:paraId="095B611E" w14:textId="4E1C05A5" w:rsidR="00A96CD9" w:rsidRPr="002A2BA3" w:rsidRDefault="006E432A" w:rsidP="00A96CD9">
            <w:pPr>
              <w:pStyle w:val="IOPP-affiliation"/>
              <w:rPr>
                <w:sz w:val="20"/>
                <w:szCs w:val="28"/>
              </w:rPr>
            </w:pPr>
            <w:r>
              <w:rPr>
                <w:rFonts w:hint="eastAsia"/>
                <w:sz w:val="20"/>
                <w:szCs w:val="28"/>
                <w:lang w:eastAsia="ko-KR"/>
              </w:rPr>
              <w:t>학과</w:t>
            </w:r>
            <w:r>
              <w:rPr>
                <w:rFonts w:hint="eastAsia"/>
                <w:sz w:val="20"/>
                <w:szCs w:val="28"/>
                <w:lang w:eastAsia="ko-KR"/>
              </w:rPr>
              <w:t xml:space="preserve"> (</w:t>
            </w:r>
            <w:r w:rsidR="006321B5" w:rsidRPr="002A2BA3">
              <w:rPr>
                <w:sz w:val="20"/>
                <w:szCs w:val="28"/>
              </w:rPr>
              <w:t>Department</w:t>
            </w:r>
            <w:r>
              <w:rPr>
                <w:sz w:val="20"/>
                <w:szCs w:val="28"/>
              </w:rPr>
              <w:t>)</w:t>
            </w:r>
          </w:p>
          <w:p w14:paraId="77B0C78F" w14:textId="16B6B303" w:rsidR="006321B5" w:rsidRPr="002A2BA3" w:rsidRDefault="006E432A" w:rsidP="006321B5">
            <w:pPr>
              <w:pStyle w:val="IOPP-affiliation"/>
              <w:rPr>
                <w:sz w:val="20"/>
                <w:szCs w:val="28"/>
              </w:rPr>
            </w:pPr>
            <w:r>
              <w:rPr>
                <w:rFonts w:hint="eastAsia"/>
                <w:sz w:val="20"/>
                <w:szCs w:val="28"/>
                <w:lang w:eastAsia="ko-KR"/>
              </w:rPr>
              <w:t>학번</w:t>
            </w:r>
            <w:r>
              <w:rPr>
                <w:rFonts w:hint="eastAsia"/>
                <w:sz w:val="20"/>
                <w:szCs w:val="28"/>
                <w:lang w:eastAsia="ko-KR"/>
              </w:rPr>
              <w:t xml:space="preserve"> </w:t>
            </w:r>
            <w:r>
              <w:rPr>
                <w:sz w:val="20"/>
                <w:szCs w:val="28"/>
                <w:lang w:eastAsia="ko-KR"/>
              </w:rPr>
              <w:t>(</w:t>
            </w:r>
            <w:r w:rsidR="006321B5" w:rsidRPr="002A2BA3">
              <w:rPr>
                <w:sz w:val="20"/>
                <w:szCs w:val="28"/>
              </w:rPr>
              <w:t>Student Number</w:t>
            </w:r>
            <w:r>
              <w:rPr>
                <w:sz w:val="20"/>
                <w:szCs w:val="28"/>
              </w:rPr>
              <w:t>)</w:t>
            </w:r>
          </w:p>
          <w:p w14:paraId="7246AE9B" w14:textId="77777777" w:rsidR="00B43780" w:rsidRPr="002A2BA3" w:rsidRDefault="00B43780" w:rsidP="00A96CD9">
            <w:pPr>
              <w:pStyle w:val="IOPP-affiliation"/>
              <w:rPr>
                <w:sz w:val="18"/>
                <w:szCs w:val="24"/>
              </w:rPr>
            </w:pPr>
          </w:p>
          <w:p w14:paraId="29A2CBDF" w14:textId="77777777" w:rsidR="00A96CD9" w:rsidRPr="002A2BA3" w:rsidRDefault="00A96CD9" w:rsidP="00A96CD9">
            <w:pPr>
              <w:pStyle w:val="IOPP-affiliation"/>
              <w:rPr>
                <w:sz w:val="18"/>
                <w:szCs w:val="24"/>
              </w:rPr>
            </w:pPr>
            <w:r w:rsidRPr="002A2BA3">
              <w:rPr>
                <w:b/>
                <w:sz w:val="18"/>
                <w:szCs w:val="24"/>
              </w:rPr>
              <w:t>Keywords:</w:t>
            </w:r>
            <w:r w:rsidRPr="002A2BA3">
              <w:rPr>
                <w:sz w:val="18"/>
                <w:szCs w:val="24"/>
              </w:rPr>
              <w:t xml:space="preserve"> keyword, keyword, keyword</w:t>
            </w:r>
          </w:p>
          <w:p w14:paraId="6573F6A9" w14:textId="73CDBF1F" w:rsidR="00A96CD9" w:rsidRDefault="006321B5" w:rsidP="00A96CD9">
            <w:pPr>
              <w:pStyle w:val="IOPP-AbstractHeading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요약</w:t>
            </w:r>
            <w:r>
              <w:rPr>
                <w:rFonts w:hint="eastAsia"/>
                <w:lang w:eastAsia="ko-KR"/>
              </w:rPr>
              <w:t xml:space="preserve"> (</w:t>
            </w:r>
            <w:r>
              <w:rPr>
                <w:lang w:eastAsia="ko-KR"/>
              </w:rPr>
              <w:t>Summary)</w:t>
            </w:r>
          </w:p>
          <w:p w14:paraId="2CCAAAA1" w14:textId="74794E99" w:rsidR="00A96CD9" w:rsidRDefault="00A04681" w:rsidP="00A96CD9">
            <w:pPr>
              <w:pStyle w:val="IOPP-abstract"/>
              <w:rPr>
                <w:lang w:eastAsia="ko-KR"/>
              </w:rPr>
            </w:pPr>
            <w:r>
              <w:rPr>
                <w:lang w:eastAsia="ko-KR"/>
              </w:rPr>
              <w:t>Report</w:t>
            </w:r>
            <w:r>
              <w:rPr>
                <w:rFonts w:hint="eastAsia"/>
                <w:lang w:eastAsia="ko-KR"/>
              </w:rPr>
              <w:t>의</w:t>
            </w:r>
            <w:r>
              <w:rPr>
                <w:rFonts w:hint="eastAsia"/>
                <w:lang w:eastAsia="ko-KR"/>
              </w:rPr>
              <w:t xml:space="preserve"> </w:t>
            </w:r>
            <w:r w:rsidR="00A93DA3">
              <w:rPr>
                <w:rFonts w:hint="eastAsia"/>
                <w:lang w:eastAsia="ko-KR"/>
              </w:rPr>
              <w:t>전체</w:t>
            </w:r>
            <w:r w:rsidR="00A93DA3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내용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요약</w:t>
            </w:r>
            <w:r w:rsidR="00A96CD9">
              <w:rPr>
                <w:lang w:eastAsia="ko-KR"/>
              </w:rPr>
              <w:t>.</w:t>
            </w:r>
          </w:p>
          <w:p w14:paraId="7600B847" w14:textId="372A0DB6" w:rsidR="00A96CD9" w:rsidRDefault="00A96CD9" w:rsidP="00A96CD9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 w:rsidR="006321B5">
              <w:rPr>
                <w:rFonts w:hint="eastAsia"/>
                <w:lang w:eastAsia="ko-KR"/>
              </w:rPr>
              <w:t>서론</w:t>
            </w:r>
            <w:r w:rsidR="006321B5">
              <w:rPr>
                <w:rFonts w:hint="eastAsia"/>
                <w:lang w:eastAsia="ko-KR"/>
              </w:rPr>
              <w:t xml:space="preserve"> (</w:t>
            </w:r>
            <w:r w:rsidR="006321B5">
              <w:rPr>
                <w:lang w:eastAsia="ko-KR"/>
              </w:rPr>
              <w:t>Introduction)</w:t>
            </w:r>
          </w:p>
          <w:p w14:paraId="78B9F809" w14:textId="5683E23C" w:rsidR="00A96CD9" w:rsidRDefault="002A2BA3" w:rsidP="00A96CD9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프로젝트의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배경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목표</w:t>
            </w:r>
            <w:r>
              <w:rPr>
                <w:rFonts w:hint="eastAsia"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필요성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의미</w:t>
            </w:r>
            <w:r>
              <w:rPr>
                <w:rFonts w:hint="eastAsia"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</w:p>
          <w:p w14:paraId="1C8B026C" w14:textId="5CA60E07" w:rsidR="002A2BA3" w:rsidRPr="0099431C" w:rsidRDefault="002A2BA3" w:rsidP="00A96CD9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문제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배경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중요성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목표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L</w:t>
            </w:r>
            <w:r>
              <w:rPr>
                <w:lang w:eastAsia="ko-KR"/>
              </w:rPr>
              <w:t>LM</w:t>
            </w:r>
            <w:r>
              <w:rPr>
                <w:rFonts w:hint="eastAsia"/>
                <w:lang w:eastAsia="ko-KR"/>
              </w:rPr>
              <w:t>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사용되는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이유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예상되는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결과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등</w:t>
            </w:r>
          </w:p>
          <w:p w14:paraId="74CF70A4" w14:textId="393C503D" w:rsidR="006321B5" w:rsidRDefault="006321B5" w:rsidP="006321B5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rFonts w:hint="eastAsia"/>
                <w:lang w:eastAsia="ko-KR"/>
              </w:rPr>
              <w:t>작업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(Task Formulation)</w:t>
            </w:r>
          </w:p>
          <w:p w14:paraId="4DF5EDFA" w14:textId="7F69D20E" w:rsidR="00A96CD9" w:rsidRDefault="002A2BA3" w:rsidP="00A96CD9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T</w:t>
            </w:r>
            <w:r>
              <w:rPr>
                <w:lang w:eastAsia="ko-KR"/>
              </w:rPr>
              <w:t xml:space="preserve">ask </w:t>
            </w:r>
            <w:r>
              <w:rPr>
                <w:rFonts w:hint="eastAsia"/>
                <w:lang w:eastAsia="ko-KR"/>
              </w:rPr>
              <w:t>정의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사용될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LLM </w:t>
            </w:r>
            <w:r>
              <w:rPr>
                <w:rFonts w:hint="eastAsia"/>
                <w:lang w:eastAsia="ko-KR"/>
              </w:rPr>
              <w:t>기술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전체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시스템의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구조</w:t>
            </w:r>
            <w:r>
              <w:rPr>
                <w:rFonts w:hint="eastAsia"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평가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방법</w:t>
            </w:r>
            <w:r>
              <w:rPr>
                <w:rFonts w:hint="eastAsia"/>
                <w:lang w:eastAsia="ko-KR"/>
              </w:rPr>
              <w:t>.</w:t>
            </w:r>
          </w:p>
          <w:p w14:paraId="58FB4249" w14:textId="7F90F808" w:rsidR="002A2BA3" w:rsidRDefault="002A2BA3" w:rsidP="00A96CD9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적용할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변경점에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설명</w:t>
            </w:r>
            <w:r>
              <w:rPr>
                <w:rFonts w:hint="eastAsia"/>
                <w:lang w:eastAsia="ko-KR"/>
              </w:rPr>
              <w:t>.</w:t>
            </w:r>
          </w:p>
          <w:p w14:paraId="6EB781C9" w14:textId="77883899" w:rsidR="00A96CD9" w:rsidRPr="00A72DA0" w:rsidRDefault="006321B5" w:rsidP="00A96CD9">
            <w:pPr>
              <w:pStyle w:val="IOPP-H3"/>
              <w:rPr>
                <w:sz w:val="22"/>
                <w:szCs w:val="24"/>
                <w:lang w:eastAsia="ko-KR"/>
              </w:rPr>
            </w:pPr>
            <w:r w:rsidRPr="00A72DA0">
              <w:rPr>
                <w:sz w:val="22"/>
                <w:szCs w:val="24"/>
                <w:lang w:eastAsia="ko-KR"/>
              </w:rPr>
              <w:t>2</w:t>
            </w:r>
            <w:r w:rsidR="00A96CD9" w:rsidRPr="00A72DA0">
              <w:rPr>
                <w:sz w:val="22"/>
                <w:szCs w:val="24"/>
                <w:lang w:eastAsia="ko-KR"/>
              </w:rPr>
              <w:t xml:space="preserve">.1. Subsection </w:t>
            </w:r>
          </w:p>
          <w:p w14:paraId="72963530" w14:textId="78B3D730" w:rsidR="00332E03" w:rsidRDefault="002A2BA3" w:rsidP="00A04681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필요할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경우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subsection </w:t>
            </w:r>
            <w:r>
              <w:rPr>
                <w:rFonts w:hint="eastAsia"/>
                <w:lang w:eastAsia="ko-KR"/>
              </w:rPr>
              <w:t>추가</w:t>
            </w:r>
            <w:r>
              <w:rPr>
                <w:rFonts w:hint="eastAsia"/>
                <w:lang w:eastAsia="ko-KR"/>
              </w:rPr>
              <w:t xml:space="preserve"> </w:t>
            </w:r>
          </w:p>
          <w:p w14:paraId="1500C0F1" w14:textId="00441212" w:rsidR="006321B5" w:rsidRDefault="006321B5" w:rsidP="006321B5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rFonts w:hint="eastAsia"/>
                <w:lang w:eastAsia="ko-KR"/>
              </w:rPr>
              <w:t>데이터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선정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Dataset</w:t>
            </w:r>
            <w:r>
              <w:rPr>
                <w:lang w:eastAsia="ko-KR"/>
              </w:rPr>
              <w:t>)</w:t>
            </w:r>
          </w:p>
          <w:p w14:paraId="4453A80C" w14:textId="2744B6E6" w:rsidR="006321B5" w:rsidRDefault="002A2BA3" w:rsidP="006321B5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데이터셋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소개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구성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규모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전처리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방식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방식</w:t>
            </w:r>
          </w:p>
          <w:p w14:paraId="40CA72C8" w14:textId="27DED1D3" w:rsidR="006321B5" w:rsidRDefault="006321B5" w:rsidP="006321B5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4. </w:t>
            </w:r>
            <w:r>
              <w:rPr>
                <w:rFonts w:hint="eastAsia"/>
                <w:lang w:eastAsia="ko-KR"/>
              </w:rPr>
              <w:t>모델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선정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(Model)</w:t>
            </w:r>
          </w:p>
          <w:p w14:paraId="5F4B4EF8" w14:textId="13AF2B88" w:rsidR="006321B5" w:rsidRDefault="002A2BA3" w:rsidP="002A2BA3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LLM </w:t>
            </w:r>
            <w:r>
              <w:rPr>
                <w:rFonts w:hint="eastAsia"/>
                <w:lang w:eastAsia="ko-KR"/>
              </w:rPr>
              <w:t>모델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설명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방식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비교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방법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</w:p>
          <w:p w14:paraId="4225C318" w14:textId="6A4D4A1D" w:rsidR="002A2BA3" w:rsidRPr="002A2BA3" w:rsidRDefault="002A2BA3" w:rsidP="002A2BA3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실험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계획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분석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방법</w:t>
            </w:r>
          </w:p>
          <w:p w14:paraId="2F844CA6" w14:textId="77777777" w:rsidR="00F63DAE" w:rsidRDefault="00F63DAE" w:rsidP="00A96CD9">
            <w:pPr>
              <w:pStyle w:val="IOPP-maintext"/>
              <w:ind w:firstLine="0"/>
              <w:rPr>
                <w:lang w:eastAsia="ko-KR"/>
              </w:rPr>
            </w:pPr>
          </w:p>
          <w:p w14:paraId="304E06CF" w14:textId="77777777" w:rsidR="00C508C2" w:rsidRDefault="00C508C2" w:rsidP="00C508C2">
            <w:pPr>
              <w:pStyle w:val="IOPP-H1"/>
              <w:rPr>
                <w:noProof/>
              </w:rPr>
            </w:pPr>
            <w:r>
              <w:rPr>
                <w:noProof/>
              </w:rPr>
              <w:t>References</w:t>
            </w:r>
          </w:p>
          <w:p w14:paraId="3C67FA15" w14:textId="494719FE" w:rsidR="00C508C2" w:rsidRDefault="00C508C2" w:rsidP="00C508C2">
            <w:pPr>
              <w:pStyle w:val="IOPRefs"/>
            </w:pPr>
          </w:p>
          <w:p w14:paraId="7BF1CB05" w14:textId="6C6A68E5" w:rsidR="00F63DAE" w:rsidRDefault="00F63DAE" w:rsidP="00C508C2">
            <w:pPr>
              <w:pStyle w:val="IOPRefs"/>
            </w:pPr>
          </w:p>
          <w:p w14:paraId="06068564" w14:textId="77777777" w:rsidR="009E4D4E" w:rsidRDefault="009E4D4E" w:rsidP="009E4D4E">
            <w:pPr>
              <w:pStyle w:val="IOPRefs"/>
              <w:numPr>
                <w:ilvl w:val="0"/>
                <w:numId w:val="0"/>
              </w:numPr>
            </w:pPr>
          </w:p>
          <w:p w14:paraId="4338097F" w14:textId="77777777" w:rsidR="009E4D4E" w:rsidRDefault="009E4D4E" w:rsidP="009E4D4E">
            <w:pPr>
              <w:pStyle w:val="IOPRefs"/>
              <w:numPr>
                <w:ilvl w:val="0"/>
                <w:numId w:val="0"/>
              </w:numPr>
            </w:pPr>
          </w:p>
          <w:p w14:paraId="2B58BC35" w14:textId="77777777" w:rsidR="009E4D4E" w:rsidRDefault="009E4D4E" w:rsidP="009E4D4E">
            <w:pPr>
              <w:pStyle w:val="IOPRefs"/>
              <w:numPr>
                <w:ilvl w:val="0"/>
                <w:numId w:val="0"/>
              </w:numPr>
            </w:pPr>
          </w:p>
          <w:p w14:paraId="52FEF604" w14:textId="77777777" w:rsidR="00C61ACD" w:rsidRPr="00C61ACD" w:rsidRDefault="00C61ACD" w:rsidP="00C61ACD"/>
          <w:p w14:paraId="6007A2D4" w14:textId="77777777" w:rsidR="00C61ACD" w:rsidRPr="00C61ACD" w:rsidRDefault="00C61ACD" w:rsidP="00C61ACD"/>
          <w:p w14:paraId="0149B168" w14:textId="77777777" w:rsidR="00C61ACD" w:rsidRDefault="00C61ACD" w:rsidP="00C61ACD">
            <w:pPr>
              <w:rPr>
                <w:rFonts w:ascii="Times New Roman" w:hAnsi="Times New Roman"/>
                <w:noProof/>
                <w:sz w:val="18"/>
              </w:rPr>
            </w:pPr>
          </w:p>
          <w:p w14:paraId="1FB97F4B" w14:textId="77777777" w:rsidR="00C61ACD" w:rsidRDefault="00C61ACD" w:rsidP="00C61ACD">
            <w:pPr>
              <w:rPr>
                <w:rFonts w:ascii="Times New Roman" w:hAnsi="Times New Roman"/>
                <w:noProof/>
                <w:sz w:val="18"/>
              </w:rPr>
            </w:pPr>
          </w:p>
          <w:p w14:paraId="57D12181" w14:textId="2A551209" w:rsidR="00C61ACD" w:rsidRPr="00C61ACD" w:rsidRDefault="00C61ACD" w:rsidP="00C61ACD">
            <w:pPr>
              <w:tabs>
                <w:tab w:val="left" w:pos="1629"/>
              </w:tabs>
            </w:pPr>
            <w:r>
              <w:tab/>
            </w:r>
          </w:p>
        </w:tc>
      </w:tr>
    </w:tbl>
    <w:p w14:paraId="37448725" w14:textId="21467A2B" w:rsidR="0099431C" w:rsidRPr="0099431C" w:rsidRDefault="00A04681" w:rsidP="0099431C">
      <w:pPr>
        <w:pStyle w:val="a5"/>
        <w:rPr>
          <w:color w:val="BFBFBF" w:themeColor="background1" w:themeShade="BF"/>
        </w:rPr>
      </w:pPr>
      <w:r>
        <w:rPr>
          <w:noProof/>
        </w:rPr>
        <w:lastRenderedPageBreak/>
        <mc:AlternateContent>
          <mc:Choice Requires="wps">
            <w:drawing>
              <wp:anchor distT="45720" distB="180340" distL="114300" distR="114300" simplePos="0" relativeHeight="251659264" behindDoc="0" locked="0" layoutInCell="1" allowOverlap="0" wp14:anchorId="5B016FAE" wp14:editId="27C98303">
                <wp:simplePos x="0" y="0"/>
                <wp:positionH relativeFrom="page">
                  <wp:align>center</wp:align>
                </wp:positionH>
                <wp:positionV relativeFrom="margin">
                  <wp:posOffset>0</wp:posOffset>
                </wp:positionV>
                <wp:extent cx="5659200" cy="1404620"/>
                <wp:effectExtent l="0" t="0" r="17780" b="14605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9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56651" w14:textId="77777777" w:rsidR="00753577" w:rsidRDefault="00753577" w:rsidP="00753577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75F667C" wp14:editId="11EB728D">
                                  <wp:extent cx="3809524" cy="2857143"/>
                                  <wp:effectExtent l="0" t="0" r="635" b="635"/>
                                  <wp:docPr id="3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laceholder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09524" cy="28571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B3233E" w14:textId="7CEFD705" w:rsidR="00F909F7" w:rsidRPr="00F909F7" w:rsidRDefault="00F909F7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30643B">
                              <w:rPr>
                                <w:rStyle w:val="IOPP-LabelChar"/>
                                <w:lang w:eastAsia="ko-KR"/>
                              </w:rPr>
                              <w:t>Figure 1.</w:t>
                            </w:r>
                            <w:r w:rsidRPr="00F909F7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 w:rsidR="00660EC1"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필요한</w:t>
                            </w:r>
                            <w:r w:rsidR="00660EC1"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660EC1"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경우</w:t>
                            </w:r>
                            <w:r w:rsidR="00660EC1"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660EC1"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그림</w:t>
                            </w:r>
                            <w:r w:rsidR="00660EC1"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660EC1"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추가</w:t>
                            </w:r>
                            <w:r w:rsidR="00952E38">
                              <w:rPr>
                                <w:rStyle w:val="IOPP-CaptionTextChar"/>
                                <w:lang w:eastAsia="ko-K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016F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445.6pt;height:110.6pt;z-index:251659264;visibility:visible;mso-wrap-style:square;mso-width-percent:0;mso-height-percent:200;mso-wrap-distance-left:9pt;mso-wrap-distance-top:3.6pt;mso-wrap-distance-right:9pt;mso-wrap-distance-bottom:14.2pt;mso-position-horizontal:center;mso-position-horizontal-relative:page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" o:allowoverlap="f" strokecolor="#a5a5a5 [2092]" strokeweight="1pt">
                <v:textbox style="mso-fit-shape-to-text:t">
                  <w:txbxContent>
                    <w:p w14:paraId="5A856651" w14:textId="77777777" w:rsidR="00753577" w:rsidRDefault="00753577" w:rsidP="00753577">
                      <w:pPr>
                        <w:jc w:val="center"/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/>
                          <w:b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275F667C" wp14:editId="11EB728D">
                            <wp:extent cx="3809524" cy="2857143"/>
                            <wp:effectExtent l="0" t="0" r="635" b="635"/>
                            <wp:docPr id="3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laceholder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09524" cy="28571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B3233E" w14:textId="7CEFD705" w:rsidR="00F909F7" w:rsidRPr="00F909F7" w:rsidRDefault="00F909F7">
                      <w:pPr>
                        <w:rPr>
                          <w:rFonts w:ascii="Cambria" w:hAnsi="Cambria"/>
                          <w:sz w:val="20"/>
                          <w:szCs w:val="20"/>
                          <w:lang w:eastAsia="ko-KR"/>
                        </w:rPr>
                      </w:pPr>
                      <w:r w:rsidRPr="0030643B">
                        <w:rPr>
                          <w:rStyle w:val="IOPP-LabelChar"/>
                          <w:lang w:eastAsia="ko-KR"/>
                        </w:rPr>
                        <w:t>Figure 1.</w:t>
                      </w:r>
                      <w:r w:rsidRPr="00F909F7">
                        <w:rPr>
                          <w:rFonts w:ascii="Cambria" w:hAnsi="Cambria"/>
                          <w:b/>
                          <w:sz w:val="20"/>
                          <w:szCs w:val="20"/>
                          <w:lang w:eastAsia="ko-KR"/>
                        </w:rPr>
                        <w:t xml:space="preserve"> </w:t>
                      </w:r>
                      <w:r w:rsidR="00660EC1">
                        <w:rPr>
                          <w:rStyle w:val="IOPP-CaptionTextChar"/>
                          <w:rFonts w:hint="eastAsia"/>
                          <w:lang w:eastAsia="ko-KR"/>
                        </w:rPr>
                        <w:t>필요한</w:t>
                      </w:r>
                      <w:r w:rsidR="00660EC1">
                        <w:rPr>
                          <w:rStyle w:val="IOPP-CaptionTextChar"/>
                          <w:rFonts w:hint="eastAsia"/>
                          <w:lang w:eastAsia="ko-KR"/>
                        </w:rPr>
                        <w:t xml:space="preserve"> </w:t>
                      </w:r>
                      <w:r w:rsidR="00660EC1">
                        <w:rPr>
                          <w:rStyle w:val="IOPP-CaptionTextChar"/>
                          <w:rFonts w:hint="eastAsia"/>
                          <w:lang w:eastAsia="ko-KR"/>
                        </w:rPr>
                        <w:t>경우</w:t>
                      </w:r>
                      <w:r w:rsidR="00660EC1">
                        <w:rPr>
                          <w:rStyle w:val="IOPP-CaptionTextChar"/>
                          <w:rFonts w:hint="eastAsia"/>
                          <w:lang w:eastAsia="ko-KR"/>
                        </w:rPr>
                        <w:t xml:space="preserve"> </w:t>
                      </w:r>
                      <w:r w:rsidR="00660EC1">
                        <w:rPr>
                          <w:rStyle w:val="IOPP-CaptionTextChar"/>
                          <w:rFonts w:hint="eastAsia"/>
                          <w:lang w:eastAsia="ko-KR"/>
                        </w:rPr>
                        <w:t>그림</w:t>
                      </w:r>
                      <w:r w:rsidR="00660EC1">
                        <w:rPr>
                          <w:rStyle w:val="IOPP-CaptionTextChar"/>
                          <w:rFonts w:hint="eastAsia"/>
                          <w:lang w:eastAsia="ko-KR"/>
                        </w:rPr>
                        <w:t xml:space="preserve"> </w:t>
                      </w:r>
                      <w:r w:rsidR="00660EC1">
                        <w:rPr>
                          <w:rStyle w:val="IOPP-CaptionTextChar"/>
                          <w:rFonts w:hint="eastAsia"/>
                          <w:lang w:eastAsia="ko-KR"/>
                        </w:rPr>
                        <w:t>추가</w:t>
                      </w:r>
                      <w:r w:rsidR="00952E38">
                        <w:rPr>
                          <w:rStyle w:val="IOPP-CaptionTextChar"/>
                          <w:lang w:eastAsia="ko-KR"/>
                        </w:rPr>
                        <w:t xml:space="preserve"> 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180340" distL="114300" distR="114300" simplePos="0" relativeHeight="251661312" behindDoc="0" locked="0" layoutInCell="1" allowOverlap="0" wp14:anchorId="456E982C" wp14:editId="58244798">
                <wp:simplePos x="0" y="0"/>
                <wp:positionH relativeFrom="page">
                  <wp:align>center</wp:align>
                </wp:positionH>
                <wp:positionV relativeFrom="page">
                  <wp:posOffset>4662533</wp:posOffset>
                </wp:positionV>
                <wp:extent cx="5659120" cy="1404620"/>
                <wp:effectExtent l="0" t="0" r="0" b="6985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91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C68BE1" w14:textId="25A98CF3" w:rsidR="002A2BA3" w:rsidRDefault="002A2BA3" w:rsidP="002A2BA3">
                            <w:pPr>
                              <w:rPr>
                                <w:rStyle w:val="IOPP-CaptionTextChar"/>
                                <w:lang w:eastAsia="ko-KR"/>
                              </w:rPr>
                            </w:pPr>
                            <w:r w:rsidRPr="00613E0A">
                              <w:rPr>
                                <w:rStyle w:val="IOPP-LabelChar"/>
                                <w:lang w:eastAsia="ko-KR"/>
                              </w:rPr>
                              <w:t>Table 1.</w:t>
                            </w:r>
                            <w:r w:rsidRPr="00F909F7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 w:rsidR="00660EC1"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필요한</w:t>
                            </w:r>
                            <w:r w:rsidR="00660EC1"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660EC1"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경우</w:t>
                            </w:r>
                            <w:r w:rsidR="00660EC1"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660EC1"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테이블</w:t>
                            </w:r>
                            <w:r w:rsidR="00660EC1"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660EC1"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추가</w:t>
                            </w:r>
                          </w:p>
                          <w:tbl>
                            <w:tblPr>
                              <w:tblStyle w:val="a7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w="113" w:type="dxa"/>
                                <w:bottom w:w="113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150"/>
                              <w:gridCol w:w="2151"/>
                              <w:gridCol w:w="2151"/>
                              <w:gridCol w:w="2152"/>
                            </w:tblGrid>
                            <w:tr w:rsidR="002A2BA3" w14:paraId="24AD1C82" w14:textId="77777777" w:rsidTr="000014E7">
                              <w:tc>
                                <w:tcPr>
                                  <w:tcW w:w="21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4DF0EB6A" w14:textId="77777777" w:rsidR="002A2BA3" w:rsidRDefault="002A2BA3" w:rsidP="00613E0A">
                                  <w:pPr>
                                    <w:pStyle w:val="IOPP-Table-LeftColumn"/>
                                  </w:pPr>
                                  <w:bookmarkStart w:id="0" w:name="_Hlk34821099"/>
                                  <w:r>
                                    <w:t>Column heading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2E840F96" w14:textId="77777777" w:rsidR="002A2BA3" w:rsidRDefault="002A2BA3" w:rsidP="00613E0A">
                                  <w:pPr>
                                    <w:pStyle w:val="IOPP-TableContent2"/>
                                  </w:pPr>
                                  <w:r>
                                    <w:t>Column heading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1B56AB50" w14:textId="77777777" w:rsidR="002A2BA3" w:rsidRDefault="002A2BA3" w:rsidP="00613E0A">
                                  <w:pPr>
                                    <w:pStyle w:val="IOPP-TableContent2"/>
                                  </w:pPr>
                                  <w:r>
                                    <w:t>Column heading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66F6C9EB" w14:textId="77777777" w:rsidR="002A2BA3" w:rsidRDefault="002A2BA3" w:rsidP="00613E0A">
                                  <w:pPr>
                                    <w:pStyle w:val="IOPP-TableContent2"/>
                                  </w:pPr>
                                  <w:r>
                                    <w:t>Column heading</w:t>
                                  </w:r>
                                </w:p>
                              </w:tc>
                            </w:tr>
                            <w:tr w:rsidR="002A2BA3" w14:paraId="7E2B2122" w14:textId="77777777" w:rsidTr="000014E7">
                              <w:tc>
                                <w:tcPr>
                                  <w:tcW w:w="215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202B5C6E" w14:textId="77777777" w:rsidR="002A2BA3" w:rsidRDefault="002A2BA3" w:rsidP="00613E0A">
                                  <w:pPr>
                                    <w:pStyle w:val="IOPP-Table-LeftColumn"/>
                                  </w:pPr>
                                  <w:r>
                                    <w:t>Data row 1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3A859A17" w14:textId="77777777" w:rsidR="002A2BA3" w:rsidRDefault="002A2BA3" w:rsidP="00613E0A">
                                  <w:pPr>
                                    <w:pStyle w:val="IOPP-TableContent2"/>
                                  </w:pPr>
                                  <w: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32752BB0" w14:textId="77777777" w:rsidR="002A2BA3" w:rsidRDefault="002A2BA3" w:rsidP="00613E0A">
                                  <w:pPr>
                                    <w:pStyle w:val="IOPP-TableContent2"/>
                                  </w:pPr>
                                  <w: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5419D5C7" w14:textId="77777777" w:rsidR="002A2BA3" w:rsidRDefault="002A2BA3" w:rsidP="00613E0A">
                                  <w:pPr>
                                    <w:pStyle w:val="IOPP-TableContent2"/>
                                  </w:pPr>
                                  <w:r>
                                    <w:t>2.0</w:t>
                                  </w:r>
                                </w:p>
                              </w:tc>
                            </w:tr>
                            <w:tr w:rsidR="002A2BA3" w14:paraId="5DEC2DB4" w14:textId="77777777" w:rsidTr="000014E7">
                              <w:tc>
                                <w:tcPr>
                                  <w:tcW w:w="2150" w:type="dxa"/>
                                </w:tcPr>
                                <w:p w14:paraId="57A3207E" w14:textId="77777777" w:rsidR="002A2BA3" w:rsidRDefault="002A2BA3" w:rsidP="00613E0A">
                                  <w:pPr>
                                    <w:pStyle w:val="IOPP-Table-LeftColumn"/>
                                  </w:pPr>
                                  <w:r>
                                    <w:t>Data row 2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</w:tcPr>
                                <w:p w14:paraId="28226774" w14:textId="77777777" w:rsidR="002A2BA3" w:rsidRDefault="002A2BA3" w:rsidP="00613E0A">
                                  <w:pPr>
                                    <w:pStyle w:val="IOPP-TableContent2"/>
                                  </w:pPr>
                                  <w: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</w:tcPr>
                                <w:p w14:paraId="4AE79346" w14:textId="77777777" w:rsidR="002A2BA3" w:rsidRDefault="002A2BA3" w:rsidP="00613E0A">
                                  <w:pPr>
                                    <w:pStyle w:val="IOPP-TableContent2"/>
                                  </w:pPr>
                                  <w:r>
                                    <w:t>2.5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 w14:paraId="3109BEDF" w14:textId="77777777" w:rsidR="002A2BA3" w:rsidRDefault="002A2BA3" w:rsidP="00613E0A">
                                  <w:pPr>
                                    <w:pStyle w:val="IOPP-TableContent2"/>
                                  </w:pPr>
                                  <w:r>
                                    <w:t>3.0</w:t>
                                  </w:r>
                                </w:p>
                              </w:tc>
                            </w:tr>
                            <w:tr w:rsidR="002A2BA3" w14:paraId="0EDDAE39" w14:textId="77777777" w:rsidTr="000014E7">
                              <w:tc>
                                <w:tcPr>
                                  <w:tcW w:w="2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8A2312D" w14:textId="77777777" w:rsidR="002A2BA3" w:rsidRDefault="002A2BA3" w:rsidP="00613E0A">
                                  <w:pPr>
                                    <w:pStyle w:val="IOPP-Table-LeftColumn"/>
                                  </w:pPr>
                                  <w:r>
                                    <w:t>Data row 3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1455C93" w14:textId="77777777" w:rsidR="002A2BA3" w:rsidRDefault="002A2BA3" w:rsidP="00613E0A">
                                  <w:pPr>
                                    <w:pStyle w:val="IOPP-TableContent2"/>
                                  </w:pPr>
                                  <w: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CFD22FC" w14:textId="77777777" w:rsidR="002A2BA3" w:rsidRDefault="002A2BA3" w:rsidP="00613E0A">
                                  <w:pPr>
                                    <w:pStyle w:val="IOPP-TableContent2"/>
                                  </w:pPr>
                                  <w:r>
                                    <w:t>3.5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633DE24" w14:textId="77777777" w:rsidR="002A2BA3" w:rsidRDefault="002A2BA3" w:rsidP="00613E0A">
                                  <w:pPr>
                                    <w:pStyle w:val="IOPP-TableContent2"/>
                                  </w:pPr>
                                  <w:r>
                                    <w:t>4.0</w:t>
                                  </w:r>
                                </w:p>
                              </w:tc>
                            </w:tr>
                          </w:tbl>
                          <w:bookmarkEnd w:id="0"/>
                          <w:p w14:paraId="69717B73" w14:textId="77777777" w:rsidR="002A2BA3" w:rsidRPr="00954435" w:rsidRDefault="002A2BA3" w:rsidP="002A2BA3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954435">
                              <w:rPr>
                                <w:rFonts w:ascii="Cambria" w:hAnsi="Cambria"/>
                                <w:sz w:val="16"/>
                                <w:szCs w:val="16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sz w:val="16"/>
                                <w:szCs w:val="16"/>
                                <w:vertAlign w:val="superscript"/>
                              </w:rPr>
                              <w:t xml:space="preserve"> </w:t>
                            </w:r>
                            <w:r w:rsidRPr="00954435">
                              <w:rPr>
                                <w:rStyle w:val="IOPP-TableFootnoteChar"/>
                              </w:rPr>
                              <w:t>Table footnote</w:t>
                            </w:r>
                            <w:r>
                              <w:rPr>
                                <w:rStyle w:val="IOPP-TableFootnoteChar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56E982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367.15pt;width:445.6pt;height:110.6pt;z-index:251661312;visibility:visible;mso-wrap-style:square;mso-width-percent:0;mso-height-percent:200;mso-wrap-distance-left:9pt;mso-wrap-distance-top:3.6pt;mso-wrap-distance-right:9pt;mso-wrap-distance-bottom:14.2pt;mso-position-horizontal:center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" o:allowoverlap="f" stroked="f" strokeweight="1pt">
                <v:textbox style="mso-fit-shape-to-text:t">
                  <w:txbxContent>
                    <w:p w14:paraId="1AC68BE1" w14:textId="25A98CF3" w:rsidR="002A2BA3" w:rsidRDefault="002A2BA3" w:rsidP="002A2BA3">
                      <w:pPr>
                        <w:rPr>
                          <w:rStyle w:val="IOPP-CaptionTextChar"/>
                          <w:lang w:eastAsia="ko-KR"/>
                        </w:rPr>
                      </w:pPr>
                      <w:r w:rsidRPr="00613E0A">
                        <w:rPr>
                          <w:rStyle w:val="IOPP-LabelChar"/>
                          <w:lang w:eastAsia="ko-KR"/>
                        </w:rPr>
                        <w:t>Table 1.</w:t>
                      </w:r>
                      <w:r w:rsidRPr="00F909F7">
                        <w:rPr>
                          <w:rFonts w:ascii="Cambria" w:hAnsi="Cambria"/>
                          <w:b/>
                          <w:sz w:val="20"/>
                          <w:szCs w:val="20"/>
                          <w:lang w:eastAsia="ko-KR"/>
                        </w:rPr>
                        <w:t xml:space="preserve"> </w:t>
                      </w:r>
                      <w:r w:rsidR="00660EC1">
                        <w:rPr>
                          <w:rStyle w:val="IOPP-CaptionTextChar"/>
                          <w:rFonts w:hint="eastAsia"/>
                          <w:lang w:eastAsia="ko-KR"/>
                        </w:rPr>
                        <w:t>필요한</w:t>
                      </w:r>
                      <w:r w:rsidR="00660EC1">
                        <w:rPr>
                          <w:rStyle w:val="IOPP-CaptionTextChar"/>
                          <w:rFonts w:hint="eastAsia"/>
                          <w:lang w:eastAsia="ko-KR"/>
                        </w:rPr>
                        <w:t xml:space="preserve"> </w:t>
                      </w:r>
                      <w:r w:rsidR="00660EC1">
                        <w:rPr>
                          <w:rStyle w:val="IOPP-CaptionTextChar"/>
                          <w:rFonts w:hint="eastAsia"/>
                          <w:lang w:eastAsia="ko-KR"/>
                        </w:rPr>
                        <w:t>경우</w:t>
                      </w:r>
                      <w:r w:rsidR="00660EC1">
                        <w:rPr>
                          <w:rStyle w:val="IOPP-CaptionTextChar"/>
                          <w:rFonts w:hint="eastAsia"/>
                          <w:lang w:eastAsia="ko-KR"/>
                        </w:rPr>
                        <w:t xml:space="preserve"> </w:t>
                      </w:r>
                      <w:r w:rsidR="00660EC1">
                        <w:rPr>
                          <w:rStyle w:val="IOPP-CaptionTextChar"/>
                          <w:rFonts w:hint="eastAsia"/>
                          <w:lang w:eastAsia="ko-KR"/>
                        </w:rPr>
                        <w:t>테이블</w:t>
                      </w:r>
                      <w:r w:rsidR="00660EC1">
                        <w:rPr>
                          <w:rStyle w:val="IOPP-CaptionTextChar"/>
                          <w:rFonts w:hint="eastAsia"/>
                          <w:lang w:eastAsia="ko-KR"/>
                        </w:rPr>
                        <w:t xml:space="preserve"> </w:t>
                      </w:r>
                      <w:r w:rsidR="00660EC1">
                        <w:rPr>
                          <w:rStyle w:val="IOPP-CaptionTextChar"/>
                          <w:rFonts w:hint="eastAsia"/>
                          <w:lang w:eastAsia="ko-KR"/>
                        </w:rPr>
                        <w:t>추가</w:t>
                      </w:r>
                    </w:p>
                    <w:tbl>
                      <w:tblPr>
                        <w:tblStyle w:val="a7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w="113" w:type="dxa"/>
                          <w:bottom w:w="113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150"/>
                        <w:gridCol w:w="2151"/>
                        <w:gridCol w:w="2151"/>
                        <w:gridCol w:w="2152"/>
                      </w:tblGrid>
                      <w:tr w:rsidR="002A2BA3" w14:paraId="24AD1C82" w14:textId="77777777" w:rsidTr="000014E7">
                        <w:tc>
                          <w:tcPr>
                            <w:tcW w:w="2150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4DF0EB6A" w14:textId="77777777" w:rsidR="002A2BA3" w:rsidRDefault="002A2BA3" w:rsidP="00613E0A">
                            <w:pPr>
                              <w:pStyle w:val="IOPP-Table-LeftColumn"/>
                            </w:pPr>
                            <w:bookmarkStart w:id="1" w:name="_Hlk34821099"/>
                            <w:r>
                              <w:t>Column heading</w:t>
                            </w:r>
                          </w:p>
                        </w:tc>
                        <w:tc>
                          <w:tcPr>
                            <w:tcW w:w="21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2E840F96" w14:textId="77777777" w:rsidR="002A2BA3" w:rsidRDefault="002A2BA3" w:rsidP="00613E0A">
                            <w:pPr>
                              <w:pStyle w:val="IOPP-TableContent2"/>
                            </w:pPr>
                            <w:r>
                              <w:t>Column heading</w:t>
                            </w:r>
                          </w:p>
                        </w:tc>
                        <w:tc>
                          <w:tcPr>
                            <w:tcW w:w="21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1B56AB50" w14:textId="77777777" w:rsidR="002A2BA3" w:rsidRDefault="002A2BA3" w:rsidP="00613E0A">
                            <w:pPr>
                              <w:pStyle w:val="IOPP-TableContent2"/>
                            </w:pPr>
                            <w:r>
                              <w:t>Column heading</w:t>
                            </w:r>
                          </w:p>
                        </w:tc>
                        <w:tc>
                          <w:tcPr>
                            <w:tcW w:w="2152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66F6C9EB" w14:textId="77777777" w:rsidR="002A2BA3" w:rsidRDefault="002A2BA3" w:rsidP="00613E0A">
                            <w:pPr>
                              <w:pStyle w:val="IOPP-TableContent2"/>
                            </w:pPr>
                            <w:r>
                              <w:t>Column heading</w:t>
                            </w:r>
                          </w:p>
                        </w:tc>
                      </w:tr>
                      <w:tr w:rsidR="002A2BA3" w14:paraId="7E2B2122" w14:textId="77777777" w:rsidTr="000014E7">
                        <w:tc>
                          <w:tcPr>
                            <w:tcW w:w="2150" w:type="dxa"/>
                            <w:tcBorders>
                              <w:top w:val="single" w:sz="4" w:space="0" w:color="auto"/>
                            </w:tcBorders>
                          </w:tcPr>
                          <w:p w14:paraId="202B5C6E" w14:textId="77777777" w:rsidR="002A2BA3" w:rsidRDefault="002A2BA3" w:rsidP="00613E0A">
                            <w:pPr>
                              <w:pStyle w:val="IOPP-Table-LeftColumn"/>
                            </w:pPr>
                            <w:r>
                              <w:t>Data row 1</w:t>
                            </w:r>
                          </w:p>
                        </w:tc>
                        <w:tc>
                          <w:tcPr>
                            <w:tcW w:w="2151" w:type="dxa"/>
                            <w:tcBorders>
                              <w:top w:val="single" w:sz="4" w:space="0" w:color="auto"/>
                            </w:tcBorders>
                          </w:tcPr>
                          <w:p w14:paraId="3A859A17" w14:textId="77777777" w:rsidR="002A2BA3" w:rsidRDefault="002A2BA3" w:rsidP="00613E0A">
                            <w:pPr>
                              <w:pStyle w:val="IOPP-TableContent2"/>
                            </w:pPr>
                            <w:r>
                              <w:t>1.0</w:t>
                            </w:r>
                          </w:p>
                        </w:tc>
                        <w:tc>
                          <w:tcPr>
                            <w:tcW w:w="2151" w:type="dxa"/>
                            <w:tcBorders>
                              <w:top w:val="single" w:sz="4" w:space="0" w:color="auto"/>
                            </w:tcBorders>
                          </w:tcPr>
                          <w:p w14:paraId="32752BB0" w14:textId="77777777" w:rsidR="002A2BA3" w:rsidRDefault="002A2BA3" w:rsidP="00613E0A">
                            <w:pPr>
                              <w:pStyle w:val="IOPP-TableContent2"/>
                            </w:pPr>
                            <w:r>
                              <w:t>1.5</w:t>
                            </w:r>
                          </w:p>
                        </w:tc>
                        <w:tc>
                          <w:tcPr>
                            <w:tcW w:w="2152" w:type="dxa"/>
                            <w:tcBorders>
                              <w:top w:val="single" w:sz="4" w:space="0" w:color="auto"/>
                            </w:tcBorders>
                          </w:tcPr>
                          <w:p w14:paraId="5419D5C7" w14:textId="77777777" w:rsidR="002A2BA3" w:rsidRDefault="002A2BA3" w:rsidP="00613E0A">
                            <w:pPr>
                              <w:pStyle w:val="IOPP-TableContent2"/>
                            </w:pPr>
                            <w:r>
                              <w:t>2.0</w:t>
                            </w:r>
                          </w:p>
                        </w:tc>
                      </w:tr>
                      <w:tr w:rsidR="002A2BA3" w14:paraId="5DEC2DB4" w14:textId="77777777" w:rsidTr="000014E7">
                        <w:tc>
                          <w:tcPr>
                            <w:tcW w:w="2150" w:type="dxa"/>
                          </w:tcPr>
                          <w:p w14:paraId="57A3207E" w14:textId="77777777" w:rsidR="002A2BA3" w:rsidRDefault="002A2BA3" w:rsidP="00613E0A">
                            <w:pPr>
                              <w:pStyle w:val="IOPP-Table-LeftColumn"/>
                            </w:pPr>
                            <w:r>
                              <w:t>Data row 2</w:t>
                            </w:r>
                          </w:p>
                        </w:tc>
                        <w:tc>
                          <w:tcPr>
                            <w:tcW w:w="2151" w:type="dxa"/>
                          </w:tcPr>
                          <w:p w14:paraId="28226774" w14:textId="77777777" w:rsidR="002A2BA3" w:rsidRDefault="002A2BA3" w:rsidP="00613E0A">
                            <w:pPr>
                              <w:pStyle w:val="IOPP-TableContent2"/>
                            </w:pPr>
                            <w:r>
                              <w:t>2.0</w:t>
                            </w:r>
                          </w:p>
                        </w:tc>
                        <w:tc>
                          <w:tcPr>
                            <w:tcW w:w="2151" w:type="dxa"/>
                          </w:tcPr>
                          <w:p w14:paraId="4AE79346" w14:textId="77777777" w:rsidR="002A2BA3" w:rsidRDefault="002A2BA3" w:rsidP="00613E0A">
                            <w:pPr>
                              <w:pStyle w:val="IOPP-TableContent2"/>
                            </w:pPr>
                            <w:r>
                              <w:t>2.5</w:t>
                            </w:r>
                          </w:p>
                        </w:tc>
                        <w:tc>
                          <w:tcPr>
                            <w:tcW w:w="2152" w:type="dxa"/>
                          </w:tcPr>
                          <w:p w14:paraId="3109BEDF" w14:textId="77777777" w:rsidR="002A2BA3" w:rsidRDefault="002A2BA3" w:rsidP="00613E0A">
                            <w:pPr>
                              <w:pStyle w:val="IOPP-TableContent2"/>
                            </w:pPr>
                            <w:r>
                              <w:t>3.0</w:t>
                            </w:r>
                          </w:p>
                        </w:tc>
                      </w:tr>
                      <w:tr w:rsidR="002A2BA3" w14:paraId="0EDDAE39" w14:textId="77777777" w:rsidTr="000014E7">
                        <w:tc>
                          <w:tcPr>
                            <w:tcW w:w="2150" w:type="dxa"/>
                            <w:tcBorders>
                              <w:bottom w:val="single" w:sz="4" w:space="0" w:color="auto"/>
                            </w:tcBorders>
                          </w:tcPr>
                          <w:p w14:paraId="48A2312D" w14:textId="77777777" w:rsidR="002A2BA3" w:rsidRDefault="002A2BA3" w:rsidP="00613E0A">
                            <w:pPr>
                              <w:pStyle w:val="IOPP-Table-LeftColumn"/>
                            </w:pPr>
                            <w:r>
                              <w:t>Data row 3</w:t>
                            </w:r>
                          </w:p>
                        </w:tc>
                        <w:tc>
                          <w:tcPr>
                            <w:tcW w:w="2151" w:type="dxa"/>
                            <w:tcBorders>
                              <w:bottom w:val="single" w:sz="4" w:space="0" w:color="auto"/>
                            </w:tcBorders>
                          </w:tcPr>
                          <w:p w14:paraId="11455C93" w14:textId="77777777" w:rsidR="002A2BA3" w:rsidRDefault="002A2BA3" w:rsidP="00613E0A">
                            <w:pPr>
                              <w:pStyle w:val="IOPP-TableContent2"/>
                            </w:pPr>
                            <w:r>
                              <w:t>3.0</w:t>
                            </w:r>
                          </w:p>
                        </w:tc>
                        <w:tc>
                          <w:tcPr>
                            <w:tcW w:w="2151" w:type="dxa"/>
                            <w:tcBorders>
                              <w:bottom w:val="single" w:sz="4" w:space="0" w:color="auto"/>
                            </w:tcBorders>
                          </w:tcPr>
                          <w:p w14:paraId="2CFD22FC" w14:textId="77777777" w:rsidR="002A2BA3" w:rsidRDefault="002A2BA3" w:rsidP="00613E0A">
                            <w:pPr>
                              <w:pStyle w:val="IOPP-TableContent2"/>
                            </w:pPr>
                            <w:r>
                              <w:t>3.5</w:t>
                            </w:r>
                          </w:p>
                        </w:tc>
                        <w:tc>
                          <w:tcPr>
                            <w:tcW w:w="2152" w:type="dxa"/>
                            <w:tcBorders>
                              <w:bottom w:val="single" w:sz="4" w:space="0" w:color="auto"/>
                            </w:tcBorders>
                          </w:tcPr>
                          <w:p w14:paraId="0633DE24" w14:textId="77777777" w:rsidR="002A2BA3" w:rsidRDefault="002A2BA3" w:rsidP="00613E0A">
                            <w:pPr>
                              <w:pStyle w:val="IOPP-TableContent2"/>
                            </w:pPr>
                            <w:r>
                              <w:t>4.0</w:t>
                            </w:r>
                          </w:p>
                        </w:tc>
                      </w:tr>
                    </w:tbl>
                    <w:bookmarkEnd w:id="1"/>
                    <w:p w14:paraId="69717B73" w14:textId="77777777" w:rsidR="002A2BA3" w:rsidRPr="00954435" w:rsidRDefault="002A2BA3" w:rsidP="002A2BA3">
                      <w:pPr>
                        <w:rPr>
                          <w:rFonts w:ascii="Cambria" w:hAnsi="Cambria"/>
                          <w:sz w:val="16"/>
                          <w:szCs w:val="16"/>
                        </w:rPr>
                      </w:pPr>
                      <w:r w:rsidRPr="00954435">
                        <w:rPr>
                          <w:rFonts w:ascii="Cambria" w:hAnsi="Cambria"/>
                          <w:sz w:val="16"/>
                          <w:szCs w:val="16"/>
                          <w:vertAlign w:val="superscript"/>
                        </w:rPr>
                        <w:t>a</w:t>
                      </w:r>
                      <w:r>
                        <w:rPr>
                          <w:rFonts w:ascii="Cambria" w:hAnsi="Cambria"/>
                          <w:sz w:val="16"/>
                          <w:szCs w:val="16"/>
                          <w:vertAlign w:val="superscript"/>
                        </w:rPr>
                        <w:t xml:space="preserve"> </w:t>
                      </w:r>
                      <w:r w:rsidRPr="00954435">
                        <w:rPr>
                          <w:rStyle w:val="IOPP-TableFootnoteChar"/>
                        </w:rPr>
                        <w:t>Table footnote</w:t>
                      </w:r>
                      <w:r>
                        <w:rPr>
                          <w:rStyle w:val="IOPP-TableFootnoteChar"/>
                        </w:rPr>
                        <w:t>.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</w:p>
    <w:sectPr w:rsidR="0099431C" w:rsidRPr="0099431C" w:rsidSect="006E7D4F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814" w:right="964" w:bottom="1134" w:left="284" w:header="142" w:footer="794" w:gutter="0"/>
      <w:cols w:space="113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6504E" w14:textId="77777777" w:rsidR="009769E1" w:rsidRDefault="009769E1" w:rsidP="007B48A7">
      <w:pPr>
        <w:spacing w:after="0" w:line="240" w:lineRule="auto"/>
      </w:pPr>
      <w:r>
        <w:separator/>
      </w:r>
    </w:p>
  </w:endnote>
  <w:endnote w:type="continuationSeparator" w:id="0">
    <w:p w14:paraId="639A62EC" w14:textId="77777777" w:rsidR="009769E1" w:rsidRDefault="009769E1" w:rsidP="007B4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38619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BEE9A7" w14:textId="77777777" w:rsidR="007B48A7" w:rsidRDefault="0005752C" w:rsidP="0005752C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0612265"/>
      <w:docPartObj>
        <w:docPartGallery w:val="Page Numbers (Bottom of Page)"/>
        <w:docPartUnique/>
      </w:docPartObj>
    </w:sdtPr>
    <w:sdtEndPr/>
    <w:sdtContent>
      <w:p w14:paraId="1F21EE20" w14:textId="1D292F62" w:rsidR="00C61ACD" w:rsidRDefault="00C61AC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036D9CB8" w14:textId="77777777" w:rsidR="00C61ACD" w:rsidRDefault="00C61AC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F80E5" w14:textId="77777777" w:rsidR="009769E1" w:rsidRDefault="009769E1" w:rsidP="007B48A7">
      <w:pPr>
        <w:spacing w:after="0" w:line="240" w:lineRule="auto"/>
      </w:pPr>
      <w:r>
        <w:separator/>
      </w:r>
    </w:p>
  </w:footnote>
  <w:footnote w:type="continuationSeparator" w:id="0">
    <w:p w14:paraId="0D988F5A" w14:textId="77777777" w:rsidR="009769E1" w:rsidRDefault="009769E1" w:rsidP="007B4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E93C4" w14:textId="77777777" w:rsidR="009F7EEA" w:rsidRDefault="009F7EEA" w:rsidP="00F63DAE">
    <w:pPr>
      <w:pStyle w:val="a3"/>
      <w:pBdr>
        <w:bottom w:val="single" w:sz="6" w:space="1" w:color="auto"/>
      </w:pBdr>
      <w:tabs>
        <w:tab w:val="clear" w:pos="4513"/>
        <w:tab w:val="clear" w:pos="9026"/>
        <w:tab w:val="center" w:pos="2694"/>
        <w:tab w:val="right" w:pos="10632"/>
      </w:tabs>
      <w:rPr>
        <w:sz w:val="16"/>
        <w:szCs w:val="16"/>
      </w:rPr>
    </w:pPr>
  </w:p>
  <w:p w14:paraId="403EBDF4" w14:textId="77777777" w:rsidR="0079567E" w:rsidRDefault="0079567E" w:rsidP="0079567E">
    <w:pPr>
      <w:pStyle w:val="a3"/>
      <w:tabs>
        <w:tab w:val="clear" w:pos="4513"/>
        <w:tab w:val="clear" w:pos="9026"/>
        <w:tab w:val="center" w:pos="2694"/>
        <w:tab w:val="right" w:pos="10632"/>
      </w:tabs>
      <w:ind w:firstLineChars="1100" w:firstLine="1760"/>
      <w:rPr>
        <w:sz w:val="16"/>
        <w:szCs w:val="16"/>
      </w:rPr>
    </w:pPr>
    <w:r w:rsidRPr="00C22803">
      <w:rPr>
        <w:i/>
        <w:sz w:val="16"/>
        <w:szCs w:val="16"/>
      </w:rPr>
      <w:t>CA2001618-059</w:t>
    </w:r>
    <w:r>
      <w:rPr>
        <w:i/>
        <w:sz w:val="16"/>
        <w:szCs w:val="16"/>
      </w:rPr>
      <w:t xml:space="preserve">: </w:t>
    </w:r>
    <w:r w:rsidRPr="00C22803">
      <w:rPr>
        <w:i/>
        <w:sz w:val="16"/>
        <w:szCs w:val="16"/>
      </w:rPr>
      <w:t>Foundations of Generative AI</w:t>
    </w:r>
    <w:r>
      <w:rPr>
        <w:sz w:val="16"/>
        <w:szCs w:val="16"/>
      </w:rPr>
      <w:tab/>
    </w:r>
  </w:p>
  <w:p w14:paraId="7A6791A7" w14:textId="635147DC" w:rsidR="009F7EEA" w:rsidRPr="0079567E" w:rsidRDefault="009F7EEA" w:rsidP="0079567E">
    <w:pPr>
      <w:pStyle w:val="a3"/>
      <w:tabs>
        <w:tab w:val="clear" w:pos="4513"/>
        <w:tab w:val="clear" w:pos="9026"/>
        <w:tab w:val="center" w:pos="2694"/>
        <w:tab w:val="right" w:pos="10632"/>
      </w:tabs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0917C" w14:textId="77777777" w:rsidR="0005752C" w:rsidRDefault="0005752C" w:rsidP="0005752C">
    <w:pPr>
      <w:pStyle w:val="a3"/>
      <w:pBdr>
        <w:bottom w:val="single" w:sz="6" w:space="1" w:color="auto"/>
      </w:pBdr>
      <w:tabs>
        <w:tab w:val="clear" w:pos="4513"/>
        <w:tab w:val="clear" w:pos="9026"/>
        <w:tab w:val="center" w:pos="2694"/>
        <w:tab w:val="right" w:pos="10632"/>
      </w:tabs>
      <w:rPr>
        <w:sz w:val="16"/>
        <w:szCs w:val="16"/>
      </w:rPr>
    </w:pPr>
  </w:p>
  <w:p w14:paraId="037A0F74" w14:textId="54FF9351" w:rsidR="0005752C" w:rsidRDefault="00C22803" w:rsidP="00C22803">
    <w:pPr>
      <w:pStyle w:val="a3"/>
      <w:tabs>
        <w:tab w:val="clear" w:pos="4513"/>
        <w:tab w:val="clear" w:pos="9026"/>
        <w:tab w:val="center" w:pos="2694"/>
        <w:tab w:val="right" w:pos="10632"/>
      </w:tabs>
      <w:ind w:firstLineChars="1100" w:firstLine="1760"/>
      <w:rPr>
        <w:sz w:val="16"/>
        <w:szCs w:val="16"/>
      </w:rPr>
    </w:pPr>
    <w:r w:rsidRPr="00C22803">
      <w:rPr>
        <w:i/>
        <w:sz w:val="16"/>
        <w:szCs w:val="16"/>
      </w:rPr>
      <w:t>CA2001618-059</w:t>
    </w:r>
    <w:r>
      <w:rPr>
        <w:i/>
        <w:sz w:val="16"/>
        <w:szCs w:val="16"/>
      </w:rPr>
      <w:t xml:space="preserve">: </w:t>
    </w:r>
    <w:r w:rsidRPr="00C22803">
      <w:rPr>
        <w:i/>
        <w:sz w:val="16"/>
        <w:szCs w:val="16"/>
      </w:rPr>
      <w:t>Foundations of Generative AI</w:t>
    </w:r>
    <w:r w:rsidR="0005752C">
      <w:rPr>
        <w:sz w:val="16"/>
        <w:szCs w:val="16"/>
      </w:rPr>
      <w:tab/>
    </w:r>
  </w:p>
  <w:p w14:paraId="7CAF7A9A" w14:textId="77777777" w:rsidR="0005752C" w:rsidRDefault="0005752C" w:rsidP="0005752C">
    <w:pPr>
      <w:pStyle w:val="a3"/>
      <w:tabs>
        <w:tab w:val="clear" w:pos="4513"/>
        <w:tab w:val="clear" w:pos="9026"/>
        <w:tab w:val="center" w:pos="2694"/>
        <w:tab w:val="right" w:pos="10632"/>
      </w:tabs>
      <w:rPr>
        <w:sz w:val="16"/>
        <w:szCs w:val="16"/>
      </w:rPr>
    </w:pPr>
    <w:r>
      <w:rPr>
        <w:sz w:val="16"/>
        <w:szCs w:val="16"/>
      </w:rPr>
      <w:tab/>
    </w:r>
  </w:p>
  <w:p w14:paraId="72FF5F40" w14:textId="11CD3D2B" w:rsidR="0005752C" w:rsidRPr="009F7EEA" w:rsidRDefault="0005752C" w:rsidP="0005752C">
    <w:pPr>
      <w:pStyle w:val="a3"/>
      <w:tabs>
        <w:tab w:val="clear" w:pos="4513"/>
        <w:tab w:val="clear" w:pos="9026"/>
        <w:tab w:val="center" w:pos="2694"/>
        <w:tab w:val="right" w:pos="10632"/>
      </w:tabs>
      <w:rPr>
        <w:sz w:val="36"/>
        <w:szCs w:val="36"/>
      </w:rPr>
    </w:pPr>
    <w:r>
      <w:rPr>
        <w:sz w:val="16"/>
        <w:szCs w:val="16"/>
      </w:rPr>
      <w:tab/>
    </w:r>
    <w:r w:rsidR="00C22803">
      <w:rPr>
        <w:sz w:val="16"/>
        <w:szCs w:val="16"/>
      </w:rPr>
      <w:t xml:space="preserve">                                      </w:t>
    </w:r>
    <w:r w:rsidR="00C22803">
      <w:rPr>
        <w:sz w:val="36"/>
        <w:szCs w:val="36"/>
      </w:rPr>
      <w:t>Project Proposal Report</w:t>
    </w:r>
  </w:p>
  <w:p w14:paraId="49F61D73" w14:textId="77777777" w:rsidR="0005752C" w:rsidRDefault="000575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88ECF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58CA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95AE9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706FF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24C650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0255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FE85BB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E946E6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A58EF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0A2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82708"/>
    <w:multiLevelType w:val="multilevel"/>
    <w:tmpl w:val="E214A01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5D63530"/>
    <w:multiLevelType w:val="hybridMultilevel"/>
    <w:tmpl w:val="2DB02EAC"/>
    <w:lvl w:ilvl="0" w:tplc="F9D4D22E">
      <w:start w:val="1"/>
      <w:numFmt w:val="decimal"/>
      <w:pStyle w:val="IOPRefs"/>
      <w:lvlText w:val="[%1]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81"/>
    <w:rsid w:val="000014E7"/>
    <w:rsid w:val="00037CBB"/>
    <w:rsid w:val="0005752C"/>
    <w:rsid w:val="000742AA"/>
    <w:rsid w:val="0012725C"/>
    <w:rsid w:val="00247A84"/>
    <w:rsid w:val="002A222D"/>
    <w:rsid w:val="002A2BA3"/>
    <w:rsid w:val="0030643B"/>
    <w:rsid w:val="00332E03"/>
    <w:rsid w:val="00422139"/>
    <w:rsid w:val="00492B15"/>
    <w:rsid w:val="004A039B"/>
    <w:rsid w:val="004A2278"/>
    <w:rsid w:val="004A6F20"/>
    <w:rsid w:val="004D644F"/>
    <w:rsid w:val="00500F7A"/>
    <w:rsid w:val="00553F6B"/>
    <w:rsid w:val="0059564E"/>
    <w:rsid w:val="005A3CE8"/>
    <w:rsid w:val="006050BF"/>
    <w:rsid w:val="00613E0A"/>
    <w:rsid w:val="006321B5"/>
    <w:rsid w:val="00660EC1"/>
    <w:rsid w:val="00697A03"/>
    <w:rsid w:val="006B0B4E"/>
    <w:rsid w:val="006B663C"/>
    <w:rsid w:val="006E33F0"/>
    <w:rsid w:val="006E432A"/>
    <w:rsid w:val="006E7D4F"/>
    <w:rsid w:val="00753577"/>
    <w:rsid w:val="00784316"/>
    <w:rsid w:val="0079567E"/>
    <w:rsid w:val="007A4DE5"/>
    <w:rsid w:val="007B1D4C"/>
    <w:rsid w:val="007B48A7"/>
    <w:rsid w:val="007C2E28"/>
    <w:rsid w:val="00864711"/>
    <w:rsid w:val="008A570D"/>
    <w:rsid w:val="009242C2"/>
    <w:rsid w:val="009457FE"/>
    <w:rsid w:val="00952E38"/>
    <w:rsid w:val="00954435"/>
    <w:rsid w:val="009769E1"/>
    <w:rsid w:val="0099431C"/>
    <w:rsid w:val="009E4D4E"/>
    <w:rsid w:val="009F7EEA"/>
    <w:rsid w:val="00A04681"/>
    <w:rsid w:val="00A14186"/>
    <w:rsid w:val="00A72DA0"/>
    <w:rsid w:val="00A77B1F"/>
    <w:rsid w:val="00A93DA3"/>
    <w:rsid w:val="00A96CD9"/>
    <w:rsid w:val="00AC1B92"/>
    <w:rsid w:val="00AF0D8C"/>
    <w:rsid w:val="00AF44A5"/>
    <w:rsid w:val="00B3107D"/>
    <w:rsid w:val="00B43780"/>
    <w:rsid w:val="00BD1C6F"/>
    <w:rsid w:val="00BE13B2"/>
    <w:rsid w:val="00BF04CA"/>
    <w:rsid w:val="00BF1057"/>
    <w:rsid w:val="00C01960"/>
    <w:rsid w:val="00C066E0"/>
    <w:rsid w:val="00C22803"/>
    <w:rsid w:val="00C508C2"/>
    <w:rsid w:val="00C61ACD"/>
    <w:rsid w:val="00CD2F0D"/>
    <w:rsid w:val="00D02807"/>
    <w:rsid w:val="00D33E34"/>
    <w:rsid w:val="00D62468"/>
    <w:rsid w:val="00D65263"/>
    <w:rsid w:val="00D67F3E"/>
    <w:rsid w:val="00D76487"/>
    <w:rsid w:val="00D92C81"/>
    <w:rsid w:val="00DD26BF"/>
    <w:rsid w:val="00DE6C6A"/>
    <w:rsid w:val="00E32C38"/>
    <w:rsid w:val="00E36D89"/>
    <w:rsid w:val="00E720DD"/>
    <w:rsid w:val="00F075A7"/>
    <w:rsid w:val="00F5397D"/>
    <w:rsid w:val="00F53A7F"/>
    <w:rsid w:val="00F63DAE"/>
    <w:rsid w:val="00F909F7"/>
    <w:rsid w:val="00FD0858"/>
    <w:rsid w:val="00FD33AE"/>
    <w:rsid w:val="00FF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D551D31"/>
  <w15:chartTrackingRefBased/>
  <w15:docId w15:val="{8AE9906E-7F67-429E-B901-F7EB7ADE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321B5"/>
  </w:style>
  <w:style w:type="paragraph" w:styleId="1">
    <w:name w:val="heading 1"/>
    <w:basedOn w:val="a"/>
    <w:next w:val="a"/>
    <w:link w:val="1Char"/>
    <w:uiPriority w:val="9"/>
    <w:rsid w:val="00D67F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B4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7B48A7"/>
  </w:style>
  <w:style w:type="paragraph" w:styleId="a4">
    <w:name w:val="footer"/>
    <w:basedOn w:val="a"/>
    <w:link w:val="Char0"/>
    <w:uiPriority w:val="99"/>
    <w:unhideWhenUsed/>
    <w:rsid w:val="007B4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7B48A7"/>
  </w:style>
  <w:style w:type="paragraph" w:styleId="a5">
    <w:name w:val="No Spacing"/>
    <w:link w:val="Char1"/>
    <w:uiPriority w:val="1"/>
    <w:rsid w:val="00BF04CA"/>
    <w:pPr>
      <w:spacing w:after="0" w:line="240" w:lineRule="auto"/>
    </w:pPr>
  </w:style>
  <w:style w:type="character" w:styleId="a6">
    <w:name w:val="Hyperlink"/>
    <w:basedOn w:val="a0"/>
    <w:uiPriority w:val="99"/>
    <w:unhideWhenUsed/>
    <w:rsid w:val="009F7EEA"/>
    <w:rPr>
      <w:color w:val="0000FF" w:themeColor="hyperlink"/>
      <w:u w:val="single"/>
    </w:rPr>
  </w:style>
  <w:style w:type="paragraph" w:customStyle="1" w:styleId="IOPP-H1">
    <w:name w:val="IOPP-H1"/>
    <w:basedOn w:val="1"/>
    <w:next w:val="IOPP-maintext"/>
    <w:link w:val="IOPP-H1Char"/>
    <w:qFormat/>
    <w:rsid w:val="007A4DE5"/>
    <w:pPr>
      <w:spacing w:after="120"/>
    </w:pPr>
    <w:rPr>
      <w:b/>
      <w:color w:val="auto"/>
      <w:sz w:val="24"/>
    </w:rPr>
  </w:style>
  <w:style w:type="character" w:customStyle="1" w:styleId="IOPP-H1Char">
    <w:name w:val="IOPP-H1 Char"/>
    <w:basedOn w:val="1Char"/>
    <w:link w:val="IOPP-H1"/>
    <w:rsid w:val="007A4DE5"/>
    <w:rPr>
      <w:rFonts w:asciiTheme="majorHAnsi" w:eastAsiaTheme="majorEastAsia" w:hAnsiTheme="majorHAnsi" w:cstheme="majorBidi"/>
      <w:b/>
      <w:color w:val="365F91" w:themeColor="accent1" w:themeShade="BF"/>
      <w:sz w:val="24"/>
      <w:szCs w:val="32"/>
    </w:rPr>
  </w:style>
  <w:style w:type="character" w:customStyle="1" w:styleId="1Char">
    <w:name w:val="제목 1 Char"/>
    <w:basedOn w:val="a0"/>
    <w:link w:val="1"/>
    <w:uiPriority w:val="9"/>
    <w:rsid w:val="00D67F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IOPP-abstract">
    <w:name w:val="IOPP-abstract"/>
    <w:basedOn w:val="a5"/>
    <w:link w:val="IOPP-abstractChar"/>
    <w:qFormat/>
    <w:rsid w:val="007A4DE5"/>
    <w:pPr>
      <w:pBdr>
        <w:bottom w:val="single" w:sz="4" w:space="4" w:color="808080" w:themeColor="background1" w:themeShade="80"/>
      </w:pBdr>
      <w:spacing w:before="80" w:after="240"/>
    </w:pPr>
    <w:rPr>
      <w:rFonts w:ascii="Cambria" w:hAnsi="Cambria"/>
    </w:rPr>
  </w:style>
  <w:style w:type="character" w:customStyle="1" w:styleId="IOPP-abstractChar">
    <w:name w:val="IOPP-abstract Char"/>
    <w:basedOn w:val="a0"/>
    <w:link w:val="IOPP-abstract"/>
    <w:rsid w:val="007A4DE5"/>
    <w:rPr>
      <w:rFonts w:ascii="Cambria" w:hAnsi="Cambria"/>
    </w:rPr>
  </w:style>
  <w:style w:type="paragraph" w:customStyle="1" w:styleId="IOPP-maintext">
    <w:name w:val="IOPP-maintext"/>
    <w:basedOn w:val="a5"/>
    <w:link w:val="IOPP-maintextChar"/>
    <w:qFormat/>
    <w:rsid w:val="00D67F3E"/>
    <w:pPr>
      <w:ind w:firstLine="284"/>
    </w:pPr>
    <w:rPr>
      <w:rFonts w:ascii="Cambria" w:hAnsi="Cambria"/>
    </w:rPr>
  </w:style>
  <w:style w:type="character" w:customStyle="1" w:styleId="IOPP-maintextChar">
    <w:name w:val="IOPP-maintext Char"/>
    <w:basedOn w:val="a0"/>
    <w:link w:val="IOPP-maintext"/>
    <w:rsid w:val="00D67F3E"/>
    <w:rPr>
      <w:rFonts w:ascii="Cambria" w:hAnsi="Cambria"/>
    </w:rPr>
  </w:style>
  <w:style w:type="paragraph" w:customStyle="1" w:styleId="IOPP-surtitle">
    <w:name w:val="IOPP-surtitle"/>
    <w:basedOn w:val="a5"/>
    <w:next w:val="IOPP-Articletitle"/>
    <w:link w:val="IOPP-surtitleChar"/>
    <w:qFormat/>
    <w:rsid w:val="006E33F0"/>
    <w:pPr>
      <w:spacing w:after="240"/>
    </w:pPr>
    <w:rPr>
      <w:b/>
      <w:sz w:val="20"/>
    </w:rPr>
  </w:style>
  <w:style w:type="paragraph" w:customStyle="1" w:styleId="IOPP-Articletitle">
    <w:name w:val="IOPP-Article title"/>
    <w:basedOn w:val="a5"/>
    <w:link w:val="IOPP-ArticletitleChar"/>
    <w:qFormat/>
    <w:rsid w:val="006E33F0"/>
    <w:pPr>
      <w:spacing w:after="360"/>
    </w:pPr>
    <w:rPr>
      <w:sz w:val="36"/>
    </w:rPr>
  </w:style>
  <w:style w:type="character" w:customStyle="1" w:styleId="Char1">
    <w:name w:val="간격 없음 Char"/>
    <w:basedOn w:val="a0"/>
    <w:link w:val="a5"/>
    <w:uiPriority w:val="1"/>
    <w:rsid w:val="006E33F0"/>
  </w:style>
  <w:style w:type="character" w:customStyle="1" w:styleId="IOPP-surtitleChar">
    <w:name w:val="IOPP-surtitle Char"/>
    <w:basedOn w:val="Char1"/>
    <w:link w:val="IOPP-surtitle"/>
    <w:rsid w:val="006E33F0"/>
    <w:rPr>
      <w:b/>
      <w:sz w:val="20"/>
    </w:rPr>
  </w:style>
  <w:style w:type="paragraph" w:customStyle="1" w:styleId="IOPP-Authorlist">
    <w:name w:val="IOPP-Author list"/>
    <w:basedOn w:val="a5"/>
    <w:link w:val="IOPP-AuthorlistChar"/>
    <w:qFormat/>
    <w:rsid w:val="006E33F0"/>
    <w:pPr>
      <w:spacing w:after="120"/>
    </w:pPr>
    <w:rPr>
      <w:rFonts w:ascii="Cambria" w:hAnsi="Cambria"/>
      <w:b/>
      <w:sz w:val="20"/>
    </w:rPr>
  </w:style>
  <w:style w:type="character" w:customStyle="1" w:styleId="IOPP-ArticletitleChar">
    <w:name w:val="IOPP-Article title Char"/>
    <w:basedOn w:val="Char1"/>
    <w:link w:val="IOPP-Articletitle"/>
    <w:rsid w:val="006E33F0"/>
    <w:rPr>
      <w:sz w:val="36"/>
    </w:rPr>
  </w:style>
  <w:style w:type="paragraph" w:customStyle="1" w:styleId="IOPP-affiliation">
    <w:name w:val="IOPP-affiliation"/>
    <w:basedOn w:val="a5"/>
    <w:link w:val="IOPP-affiliationChar"/>
    <w:qFormat/>
    <w:rsid w:val="00864711"/>
    <w:rPr>
      <w:rFonts w:ascii="Cambria" w:hAnsi="Cambria"/>
      <w:sz w:val="16"/>
    </w:rPr>
  </w:style>
  <w:style w:type="character" w:customStyle="1" w:styleId="IOPP-AuthorlistChar">
    <w:name w:val="IOPP-Author list Char"/>
    <w:basedOn w:val="Char1"/>
    <w:link w:val="IOPP-Authorlist"/>
    <w:rsid w:val="006E33F0"/>
    <w:rPr>
      <w:rFonts w:ascii="Cambria" w:hAnsi="Cambria"/>
      <w:b/>
      <w:sz w:val="20"/>
    </w:rPr>
  </w:style>
  <w:style w:type="paragraph" w:customStyle="1" w:styleId="IOPP-H2">
    <w:name w:val="IOPP-H2"/>
    <w:basedOn w:val="a5"/>
    <w:link w:val="IOPP-H2Char"/>
    <w:qFormat/>
    <w:rsid w:val="007A4DE5"/>
    <w:pPr>
      <w:spacing w:before="120" w:after="120"/>
    </w:pPr>
    <w:rPr>
      <w:rFonts w:ascii="Cambria" w:hAnsi="Cambria"/>
      <w:b/>
      <w:sz w:val="20"/>
    </w:rPr>
  </w:style>
  <w:style w:type="character" w:customStyle="1" w:styleId="IOPP-affiliationChar">
    <w:name w:val="IOPP-affiliation Char"/>
    <w:basedOn w:val="Char1"/>
    <w:link w:val="IOPP-affiliation"/>
    <w:rsid w:val="00864711"/>
    <w:rPr>
      <w:rFonts w:ascii="Cambria" w:hAnsi="Cambria"/>
      <w:sz w:val="16"/>
    </w:rPr>
  </w:style>
  <w:style w:type="paragraph" w:customStyle="1" w:styleId="IOPP-AbstractHeading">
    <w:name w:val="IOPP-AbstractHeading"/>
    <w:basedOn w:val="IOPP-H1"/>
    <w:link w:val="IOPP-AbstractHeadingChar"/>
    <w:qFormat/>
    <w:rsid w:val="007A4DE5"/>
    <w:pPr>
      <w:pBdr>
        <w:top w:val="single" w:sz="4" w:space="1" w:color="808080" w:themeColor="background1" w:themeShade="80"/>
      </w:pBdr>
    </w:pPr>
  </w:style>
  <w:style w:type="character" w:customStyle="1" w:styleId="IOPP-H2Char">
    <w:name w:val="IOPP-H2 Char"/>
    <w:basedOn w:val="Char1"/>
    <w:link w:val="IOPP-H2"/>
    <w:rsid w:val="007A4DE5"/>
    <w:rPr>
      <w:rFonts w:ascii="Cambria" w:hAnsi="Cambria"/>
      <w:b/>
      <w:sz w:val="20"/>
    </w:rPr>
  </w:style>
  <w:style w:type="character" w:customStyle="1" w:styleId="IOPP-AbstractHeadingChar">
    <w:name w:val="IOPP-AbstractHeading Char"/>
    <w:basedOn w:val="IOPP-H1Char"/>
    <w:link w:val="IOPP-AbstractHeading"/>
    <w:rsid w:val="007A4DE5"/>
    <w:rPr>
      <w:rFonts w:asciiTheme="majorHAnsi" w:eastAsiaTheme="majorEastAsia" w:hAnsiTheme="majorHAnsi" w:cstheme="majorBidi"/>
      <w:b/>
      <w:color w:val="365F91" w:themeColor="accent1" w:themeShade="BF"/>
      <w:sz w:val="24"/>
      <w:szCs w:val="32"/>
    </w:rPr>
  </w:style>
  <w:style w:type="paragraph" w:customStyle="1" w:styleId="IOPP-H3">
    <w:name w:val="IOPP-H3"/>
    <w:basedOn w:val="IOPP-H2"/>
    <w:link w:val="IOPP-H3Char"/>
    <w:qFormat/>
    <w:rsid w:val="00A77B1F"/>
  </w:style>
  <w:style w:type="table" w:styleId="a7">
    <w:name w:val="Table Grid"/>
    <w:basedOn w:val="a1"/>
    <w:uiPriority w:val="59"/>
    <w:rsid w:val="00A96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OPP-H3Char">
    <w:name w:val="IOPP-H3 Char"/>
    <w:basedOn w:val="IOPP-H2Char"/>
    <w:link w:val="IOPP-H3"/>
    <w:rsid w:val="00A77B1F"/>
    <w:rPr>
      <w:rFonts w:ascii="Cambria" w:hAnsi="Cambria"/>
      <w:b/>
      <w:sz w:val="20"/>
    </w:rPr>
  </w:style>
  <w:style w:type="paragraph" w:customStyle="1" w:styleId="IOPText">
    <w:name w:val="IOPText"/>
    <w:basedOn w:val="a"/>
    <w:link w:val="IOPTextChar"/>
    <w:qFormat/>
    <w:rsid w:val="00C508C2"/>
    <w:pPr>
      <w:spacing w:after="0" w:line="259" w:lineRule="auto"/>
      <w:ind w:firstLine="227"/>
      <w:jc w:val="both"/>
    </w:pPr>
    <w:rPr>
      <w:rFonts w:ascii="Times New Roman" w:hAnsi="Times New Roman"/>
      <w:sz w:val="20"/>
    </w:rPr>
  </w:style>
  <w:style w:type="character" w:customStyle="1" w:styleId="IOPTextChar">
    <w:name w:val="IOPText Char"/>
    <w:basedOn w:val="a0"/>
    <w:link w:val="IOPText"/>
    <w:rsid w:val="00C508C2"/>
    <w:rPr>
      <w:rFonts w:ascii="Times New Roman" w:hAnsi="Times New Roman"/>
      <w:sz w:val="20"/>
    </w:rPr>
  </w:style>
  <w:style w:type="paragraph" w:customStyle="1" w:styleId="IOPRefs">
    <w:name w:val="IOPRefs"/>
    <w:basedOn w:val="a"/>
    <w:link w:val="IOPRefsChar"/>
    <w:qFormat/>
    <w:rsid w:val="00C508C2"/>
    <w:pPr>
      <w:numPr>
        <w:numId w:val="2"/>
      </w:numPr>
      <w:spacing w:after="0" w:line="259" w:lineRule="auto"/>
    </w:pPr>
    <w:rPr>
      <w:rFonts w:ascii="Times New Roman" w:hAnsi="Times New Roman"/>
      <w:noProof/>
      <w:sz w:val="18"/>
    </w:rPr>
  </w:style>
  <w:style w:type="character" w:customStyle="1" w:styleId="IOPRefsChar">
    <w:name w:val="IOPRefs Char"/>
    <w:basedOn w:val="a0"/>
    <w:link w:val="IOPRefs"/>
    <w:rsid w:val="00C508C2"/>
    <w:rPr>
      <w:rFonts w:ascii="Times New Roman" w:hAnsi="Times New Roman"/>
      <w:noProof/>
      <w:sz w:val="18"/>
    </w:rPr>
  </w:style>
  <w:style w:type="paragraph" w:styleId="a8">
    <w:name w:val="Balloon Text"/>
    <w:basedOn w:val="a"/>
    <w:link w:val="Char2"/>
    <w:uiPriority w:val="99"/>
    <w:semiHidden/>
    <w:unhideWhenUsed/>
    <w:rsid w:val="007535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753577"/>
    <w:rPr>
      <w:rFonts w:ascii="Segoe UI" w:hAnsi="Segoe UI" w:cs="Segoe UI"/>
      <w:sz w:val="18"/>
      <w:szCs w:val="18"/>
    </w:rPr>
  </w:style>
  <w:style w:type="paragraph" w:customStyle="1" w:styleId="IOPP-CaptionText">
    <w:name w:val="IOPP-CaptionText"/>
    <w:basedOn w:val="a"/>
    <w:link w:val="IOPP-CaptionTextChar"/>
    <w:qFormat/>
    <w:rsid w:val="0030643B"/>
    <w:rPr>
      <w:rFonts w:ascii="Cambria" w:hAnsi="Cambria"/>
      <w:sz w:val="20"/>
      <w:szCs w:val="20"/>
    </w:rPr>
  </w:style>
  <w:style w:type="paragraph" w:customStyle="1" w:styleId="IOPP-Label">
    <w:name w:val="IOPP-Label"/>
    <w:basedOn w:val="a"/>
    <w:link w:val="IOPP-LabelChar"/>
    <w:qFormat/>
    <w:rsid w:val="0030643B"/>
    <w:rPr>
      <w:rFonts w:ascii="Cambria" w:hAnsi="Cambria"/>
      <w:b/>
      <w:sz w:val="20"/>
      <w:szCs w:val="20"/>
    </w:rPr>
  </w:style>
  <w:style w:type="character" w:customStyle="1" w:styleId="IOPP-CaptionTextChar">
    <w:name w:val="IOPP-CaptionText Char"/>
    <w:basedOn w:val="a0"/>
    <w:link w:val="IOPP-CaptionText"/>
    <w:rsid w:val="0030643B"/>
    <w:rPr>
      <w:rFonts w:ascii="Cambria" w:hAnsi="Cambria"/>
      <w:sz w:val="20"/>
      <w:szCs w:val="20"/>
    </w:rPr>
  </w:style>
  <w:style w:type="character" w:customStyle="1" w:styleId="IOPP-LabelChar">
    <w:name w:val="IOPP-Label Char"/>
    <w:basedOn w:val="a0"/>
    <w:link w:val="IOPP-Label"/>
    <w:rsid w:val="0030643B"/>
    <w:rPr>
      <w:rFonts w:ascii="Cambria" w:hAnsi="Cambria"/>
      <w:b/>
      <w:sz w:val="20"/>
      <w:szCs w:val="20"/>
    </w:rPr>
  </w:style>
  <w:style w:type="paragraph" w:customStyle="1" w:styleId="IOPP-EqNum">
    <w:name w:val="IOPP-EqNum"/>
    <w:basedOn w:val="IOPP-maintext"/>
    <w:next w:val="IOPP-maintext"/>
    <w:link w:val="IOPP-EqNumChar"/>
    <w:qFormat/>
    <w:rsid w:val="006B663C"/>
    <w:pPr>
      <w:spacing w:after="120"/>
      <w:ind w:firstLine="0"/>
      <w:jc w:val="right"/>
    </w:pPr>
  </w:style>
  <w:style w:type="character" w:customStyle="1" w:styleId="IOPP-EqNumChar">
    <w:name w:val="IOPP-EqNum Char"/>
    <w:basedOn w:val="IOPP-maintextChar"/>
    <w:link w:val="IOPP-EqNum"/>
    <w:rsid w:val="006B663C"/>
    <w:rPr>
      <w:rFonts w:ascii="Cambria" w:hAnsi="Cambria"/>
    </w:rPr>
  </w:style>
  <w:style w:type="paragraph" w:customStyle="1" w:styleId="IOPP-TableFootnote">
    <w:name w:val="IOPP-TableFootnote"/>
    <w:basedOn w:val="a"/>
    <w:link w:val="IOPP-TableFootnoteChar"/>
    <w:qFormat/>
    <w:rsid w:val="00954435"/>
    <w:rPr>
      <w:rFonts w:ascii="Cambria" w:hAnsi="Cambria"/>
      <w:sz w:val="16"/>
      <w:szCs w:val="16"/>
    </w:rPr>
  </w:style>
  <w:style w:type="character" w:customStyle="1" w:styleId="IOPP-TableFootnoteChar">
    <w:name w:val="IOPP-TableFootnote Char"/>
    <w:basedOn w:val="a0"/>
    <w:link w:val="IOPP-TableFootnote"/>
    <w:rsid w:val="00954435"/>
    <w:rPr>
      <w:rFonts w:ascii="Cambria" w:hAnsi="Cambria"/>
      <w:sz w:val="16"/>
      <w:szCs w:val="16"/>
    </w:rPr>
  </w:style>
  <w:style w:type="paragraph" w:customStyle="1" w:styleId="IOPP-Table-LeftColumn">
    <w:name w:val="IOPP-Table-LeftColumn"/>
    <w:basedOn w:val="IOPP-CaptionText"/>
    <w:link w:val="IOPP-Table-LeftColumnChar"/>
    <w:qFormat/>
    <w:rsid w:val="00613E0A"/>
    <w:pPr>
      <w:spacing w:after="0" w:line="240" w:lineRule="auto"/>
    </w:pPr>
  </w:style>
  <w:style w:type="paragraph" w:customStyle="1" w:styleId="IOPP-TableContent2">
    <w:name w:val="IOPP-TableContent2"/>
    <w:basedOn w:val="IOPP-CaptionText"/>
    <w:link w:val="IOPP-TableContent2Char"/>
    <w:qFormat/>
    <w:rsid w:val="00613E0A"/>
    <w:pPr>
      <w:spacing w:after="0" w:line="240" w:lineRule="auto"/>
      <w:jc w:val="center"/>
    </w:pPr>
  </w:style>
  <w:style w:type="character" w:customStyle="1" w:styleId="IOPP-Table-LeftColumnChar">
    <w:name w:val="IOPP-Table-LeftColumn Char"/>
    <w:basedOn w:val="IOPP-CaptionTextChar"/>
    <w:link w:val="IOPP-Table-LeftColumn"/>
    <w:rsid w:val="00613E0A"/>
    <w:rPr>
      <w:rFonts w:ascii="Cambria" w:hAnsi="Cambria"/>
      <w:sz w:val="20"/>
      <w:szCs w:val="20"/>
    </w:rPr>
  </w:style>
  <w:style w:type="character" w:customStyle="1" w:styleId="IOPP-TableContent2Char">
    <w:name w:val="IOPP-TableContent2 Char"/>
    <w:basedOn w:val="IOPP-CaptionTextChar"/>
    <w:link w:val="IOPP-TableContent2"/>
    <w:rsid w:val="00613E0A"/>
    <w:rPr>
      <w:rFonts w:ascii="Cambria" w:hAnsi="Cambria"/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952E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Prod\EPSGroup\AuthorGateway\Word\IOPP-WordTemplate-eonlyS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7fe541f-12ed-46d0-b1ce-991dc93012d8}" enabled="1" method="Standard" siteId="{f9ee42e6-bad0-4e63-9115-f704f9ccce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IOPP-WordTemplate-eonlySC.dotx</Template>
  <TotalTime>665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조준수(컴퓨터공학과)</cp:lastModifiedBy>
  <cp:revision>15</cp:revision>
  <dcterms:created xsi:type="dcterms:W3CDTF">2023-02-03T10:36:00Z</dcterms:created>
  <dcterms:modified xsi:type="dcterms:W3CDTF">2026-03-09T14:28:00Z</dcterms:modified>
</cp:coreProperties>
</file>